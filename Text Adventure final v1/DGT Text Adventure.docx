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>DGT LEVEL 3</w:t>
        <w:tab/>
        <w:tab/>
        <w:tab/>
        <w:t>LOGAN WARNER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>DESIGN A COMPLEX PROGRAM FOR A SPECIFIC TASK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>My complex program is a basic web based text adventure creator. The technologies I have used to create this program are: HTML, javascript and css.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>---Text Based Game Creator---</w:t>
        <w:br/>
        <w:br/>
        <w:t>--Research--</w:t>
        <w:br/>
        <w:t>Text Based Games:</w:t>
        <w:tab/>
        <w:t>Zork (1979)</w:t>
        <w:br/>
        <w:tab/>
        <w:tab/>
        <w:tab/>
        <w:t>Acheton (1978)</w:t>
        <w:br/>
        <w:tab/>
        <w:tab/>
        <w:tab/>
        <w:t>Mystery Mansion (1981)</w:t>
        <w:br/>
        <w:tab/>
        <w:tab/>
        <w:tab/>
        <w:t>Colossal Cave Adventure (1977)</w:t>
        <w:br/>
        <w:br/>
        <w:t>-Zork-</w:t>
        <w:br/>
        <w:t>Setting: Ruins of an ancient empire lying far underground</w:t>
        <w:br/>
        <w:t>Goal: Return from exploring the 'Great Underground Empire' alive and with all the treasures required to complete each adventure.</w:t>
        <w:br/>
        <w:br/>
        <w:t>Commands:</w:t>
        <w:br/>
        <w:t>COMMAND</w:t>
        <w:tab/>
        <w:tab/>
        <w:t>SHORTCUT</w:t>
        <w:tab/>
        <w:t>ACTION</w:t>
        <w:br/>
        <w:t>north</w:t>
        <w:tab/>
        <w:tab/>
        <w:t>n</w:t>
        <w:tab/>
        <w:tab/>
        <w:t>Moves north</w:t>
        <w:br/>
        <w:t>south</w:t>
        <w:tab/>
        <w:tab/>
        <w:t>s</w:t>
        <w:tab/>
        <w:tab/>
        <w:t>Moves south</w:t>
        <w:br/>
        <w:t>east</w:t>
        <w:tab/>
        <w:tab/>
        <w:t>e</w:t>
        <w:tab/>
        <w:tab/>
        <w:t>Moves east</w:t>
        <w:br/>
        <w:t>west</w:t>
        <w:tab/>
        <w:tab/>
        <w:t>w</w:t>
        <w:tab/>
        <w:tab/>
        <w:t>Moves west</w:t>
        <w:br/>
        <w:t>northeast</w:t>
        <w:tab/>
        <w:t>ne</w:t>
        <w:tab/>
        <w:tab/>
        <w:t>moves northeast</w:t>
        <w:br/>
        <w:t>northwest</w:t>
        <w:tab/>
        <w:t>nw</w:t>
        <w:tab/>
        <w:tab/>
        <w:t>moves northwest</w:t>
        <w:br/>
        <w:t>southeast</w:t>
        <w:tab/>
        <w:t>se</w:t>
        <w:tab/>
        <w:tab/>
        <w:t>moves southeast</w:t>
        <w:br/>
        <w:t>southwest</w:t>
        <w:tab/>
        <w:t>sw</w:t>
        <w:tab/>
        <w:tab/>
        <w:t>moves southwest</w:t>
        <w:br/>
        <w:t>up</w:t>
        <w:tab/>
        <w:tab/>
        <w:t>u</w:t>
        <w:tab/>
        <w:tab/>
        <w:t>moves up</w:t>
        <w:br/>
        <w:t>down</w:t>
        <w:tab/>
        <w:tab/>
        <w:t>d</w:t>
        <w:tab/>
        <w:tab/>
        <w:t>moves down</w:t>
        <w:br/>
        <w:t>look</w:t>
        <w:tab/>
        <w:tab/>
        <w:t>l</w:t>
        <w:tab/>
        <w:tab/>
        <w:t>Looks around at current location</w:t>
        <w:br/>
        <w:t>save</w:t>
        <w:tab/>
        <w:tab/>
        <w:tab/>
        <w:tab/>
        <w:t>save state to a file</w:t>
        <w:br/>
        <w:t>restore</w:t>
        <w:tab/>
        <w:tab/>
        <w:tab/>
        <w:tab/>
        <w:t>restores a saved game</w:t>
        <w:br/>
        <w:t>restart</w:t>
        <w:tab/>
        <w:tab/>
        <w:tab/>
        <w:tab/>
        <w:t>restarts the game</w:t>
        <w:br/>
        <w:t>verbose</w:t>
        <w:tab/>
        <w:tab/>
        <w:tab/>
        <w:tab/>
        <w:t>Gives full description after each command</w:t>
        <w:br/>
        <w:t>score</w:t>
        <w:tab/>
        <w:tab/>
        <w:tab/>
        <w:tab/>
        <w:t>displays score and ranking</w:t>
        <w:br/>
        <w:t>diagnostic</w:t>
        <w:tab/>
        <w:tab/>
        <w:tab/>
        <w:t>Give description of health</w:t>
        <w:br/>
        <w:t>brief</w:t>
        <w:tab/>
        <w:tab/>
        <w:tab/>
        <w:tab/>
        <w:t>Give a description upon first entering an area</w:t>
        <w:br/>
        <w:t>superbrief</w:t>
        <w:tab/>
        <w:tab/>
        <w:tab/>
        <w:t>never describe an area</w:t>
        <w:br/>
        <w:t>quit</w:t>
        <w:tab/>
        <w:tab/>
        <w:t>q</w:t>
        <w:tab/>
        <w:tab/>
        <w:t>Quit game</w:t>
        <w:br/>
        <w:t>climb</w:t>
        <w:tab/>
        <w:tab/>
        <w:tab/>
        <w:tab/>
        <w:t>climbs(up)</w:t>
        <w:br/>
        <w:t>g</w:t>
        <w:tab/>
        <w:tab/>
        <w:tab/>
        <w:tab/>
        <w:t>go towards</w:t>
        <w:br/>
        <w:t>go(direction)</w:t>
        <w:tab/>
        <w:tab/>
        <w:tab/>
        <w:t>direction(west/east/north/south/in/out/into)</w:t>
        <w:br/>
        <w:t>enter</w:t>
        <w:tab/>
        <w:tab/>
        <w:tab/>
        <w:tab/>
        <w:t>in to the place(window...)</w:t>
        <w:br/>
        <w:t>out</w:t>
        <w:tab/>
        <w:tab/>
        <w:tab/>
        <w:tab/>
        <w:t>go out of the place(kitchen...)</w:t>
        <w:br/>
        <w:t>hi/hello</w:t>
        <w:tab/>
        <w:tab/>
        <w:tab/>
        <w:t>say hello...</w:t>
        <w:br/>
        <w:br/>
        <w:t>COMMAND</w:t>
        <w:tab/>
        <w:tab/>
        <w:t>SHORTCUT</w:t>
        <w:tab/>
        <w:t>ACTION</w:t>
        <w:br/>
        <w:t>(ARGUMENT)</w:t>
        <w:br/>
        <w:t>get/take</w:t>
        <w:tab/>
        <w:tab/>
        <w:tab/>
        <w:t>Removes item from current room; places in inventory</w:t>
        <w:br/>
        <w:t>get/take all</w:t>
        <w:tab/>
        <w:tab/>
        <w:tab/>
        <w:t>takes all takeable objects</w:t>
        <w:br/>
        <w:br/>
        <w:br/>
        <w:t>------------------------------------------------------------------</w:t>
        <w:br/>
        <w:br/>
        <w:t>Text Adventure Objectives:</w:t>
        <w:br/>
        <w:t>Enable a user to generate a text based game using a logical graphical display.</w:t>
        <w:br/>
        <w:t>Text based game includes:</w:t>
        <w:br/>
        <w:tab/>
        <w:t>Rooms/Areas</w:t>
        <w:br/>
        <w:tab/>
        <w:t>Items</w:t>
        <w:br/>
        <w:tab/>
        <w:t>Events</w:t>
        <w:br/>
        <w:tab/>
        <w:t>Entities</w:t>
        <w:br/>
        <w:br/>
        <w:t>Requires:</w:t>
        <w:br/>
        <w:tab/>
        <w:t>Interpreter</w:t>
        <w:br/>
        <w:tab/>
        <w:t>Designer</w:t>
        <w:br/>
        <w:br/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>Basic Test Case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>Create a nine area game which includes food, drink, a weapon, and three monsters. Save this file. Load this file. Play this file.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>Area 1: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>Name: Sea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>Description: Wet… very wet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>Destinations: N:Beach, E:Mountains, W:Forest, S:Forest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>Items: Sword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>Monsters: None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>StartArea: True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>Area 2: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>Name: Beach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>Description: Sandy… quite sandy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>Destinations: N:Valley, E:Plains, W:Desert, S:Sea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>Items: Hamburger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>Monsters: Slime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>StartArea: False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>Area 3: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>Name: Valley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>Description: V-shaped... significantly v-shaped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>Destinations: N:Sea, E:Glacier, W:Volcano, S:Beach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>Items: Coke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>Monsters: None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>StartArea: False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>Area 4: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>Name: Mountains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>Description: Rocky… rather rocky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>Destinations: N:Plains, E:Sea, W:Mountains /* tests self referencing */, S:Glacier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>Items: none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>Monsters: None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>StartArea: False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>Area 5: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>Name: Forest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>Description: Prickly… fairly prickly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>Destinations: N:Desert, E:Sea, /* no west tests lack of destination */ S:Volcano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 xml:space="preserve">Items: </w:t>
      </w:r>
      <w:r>
        <w:rPr>
          <w:rFonts w:ascii="Courier New" w:hAnsi="Courier New"/>
        </w:rPr>
        <w:t>None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 xml:space="preserve">Monsters: </w:t>
      </w:r>
      <w:r>
        <w:rPr>
          <w:rFonts w:ascii="Courier New" w:hAnsi="Courier New"/>
        </w:rPr>
        <w:t>Ent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>StartArea: False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 xml:space="preserve">Area </w:t>
      </w:r>
      <w:r>
        <w:rPr>
          <w:rFonts w:ascii="Courier New" w:hAnsi="Courier New"/>
        </w:rPr>
        <w:t>6</w:t>
      </w:r>
      <w:r>
        <w:rPr>
          <w:rFonts w:ascii="Courier New" w:hAnsi="Courier New"/>
        </w:rPr>
        <w:t>: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 xml:space="preserve">Name: </w:t>
      </w:r>
      <w:r>
        <w:rPr>
          <w:rFonts w:ascii="Courier New" w:hAnsi="Courier New"/>
        </w:rPr>
        <w:t>Plains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 xml:space="preserve">Description: </w:t>
      </w:r>
      <w:r>
        <w:rPr>
          <w:rFonts w:ascii="Courier New" w:hAnsi="Courier New"/>
        </w:rPr>
        <w:t>Flat... somewhat flat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>Destinations: N:</w:t>
      </w:r>
      <w:r>
        <w:rPr>
          <w:rFonts w:ascii="Courier New" w:hAnsi="Courier New"/>
        </w:rPr>
        <w:t>Glacier</w:t>
      </w:r>
      <w:r>
        <w:rPr>
          <w:rFonts w:ascii="Courier New" w:hAnsi="Courier New"/>
        </w:rPr>
        <w:t>, E:</w:t>
      </w:r>
      <w:r>
        <w:rPr>
          <w:rFonts w:ascii="Courier New" w:hAnsi="Courier New"/>
        </w:rPr>
        <w:t>Sea</w:t>
      </w:r>
      <w:r>
        <w:rPr>
          <w:rFonts w:ascii="Courier New" w:hAnsi="Courier New"/>
        </w:rPr>
        <w:t>, W:</w:t>
      </w:r>
      <w:r>
        <w:rPr>
          <w:rFonts w:ascii="Courier New" w:hAnsi="Courier New"/>
        </w:rPr>
        <w:t>Beach</w:t>
      </w:r>
      <w:r>
        <w:rPr>
          <w:rFonts w:ascii="Courier New" w:hAnsi="Courier New"/>
        </w:rPr>
        <w:t>, S:</w:t>
      </w:r>
      <w:r>
        <w:rPr>
          <w:rFonts w:ascii="Courier New" w:hAnsi="Courier New"/>
        </w:rPr>
        <w:t>Mountains /* random location test */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 xml:space="preserve">Items: </w:t>
      </w:r>
      <w:r>
        <w:rPr>
          <w:rFonts w:ascii="Courier New" w:hAnsi="Courier New"/>
        </w:rPr>
        <w:t>None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 xml:space="preserve">Monsters: </w:t>
      </w:r>
      <w:r>
        <w:rPr>
          <w:rFonts w:ascii="Courier New" w:hAnsi="Courier New"/>
        </w:rPr>
        <w:t>Golemn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>StartArea: False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 xml:space="preserve">Area </w:t>
      </w:r>
      <w:r>
        <w:rPr>
          <w:rFonts w:ascii="Courier New" w:hAnsi="Courier New"/>
        </w:rPr>
        <w:t>7</w:t>
      </w:r>
      <w:r>
        <w:rPr>
          <w:rFonts w:ascii="Courier New" w:hAnsi="Courier New"/>
        </w:rPr>
        <w:t>: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 xml:space="preserve">Name: </w:t>
      </w:r>
      <w:r>
        <w:rPr>
          <w:rFonts w:ascii="Courier New" w:hAnsi="Courier New"/>
        </w:rPr>
        <w:t>Desert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 xml:space="preserve">Description: </w:t>
      </w:r>
      <w:r>
        <w:rPr>
          <w:rFonts w:ascii="Courier New" w:hAnsi="Courier New"/>
        </w:rPr>
        <w:t>Dusty... comparatively dusty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>Destinations: N:</w:t>
      </w:r>
      <w:r>
        <w:rPr>
          <w:rFonts w:ascii="Courier New" w:hAnsi="Courier New"/>
        </w:rPr>
        <w:t>Glacier</w:t>
      </w:r>
      <w:r>
        <w:rPr>
          <w:rFonts w:ascii="Courier New" w:hAnsi="Courier New"/>
        </w:rPr>
        <w:t>, E:</w:t>
      </w:r>
      <w:r>
        <w:rPr>
          <w:rFonts w:ascii="Courier New" w:hAnsi="Courier New"/>
        </w:rPr>
        <w:t>Beach</w:t>
      </w:r>
      <w:r>
        <w:rPr>
          <w:rFonts w:ascii="Courier New" w:hAnsi="Courier New"/>
        </w:rPr>
        <w:t>, W:</w:t>
      </w:r>
      <w:r>
        <w:rPr>
          <w:rFonts w:ascii="Courier New" w:hAnsi="Courier New"/>
        </w:rPr>
        <w:t>Plains</w:t>
      </w:r>
      <w:r>
        <w:rPr>
          <w:rFonts w:ascii="Courier New" w:hAnsi="Courier New"/>
        </w:rPr>
        <w:t>, S:</w:t>
      </w:r>
      <w:r>
        <w:rPr>
          <w:rFonts w:ascii="Courier New" w:hAnsi="Courier New"/>
        </w:rPr>
        <w:t>Forest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 xml:space="preserve">Items: </w:t>
      </w:r>
      <w:r>
        <w:rPr>
          <w:rFonts w:ascii="Courier New" w:hAnsi="Courier New"/>
        </w:rPr>
        <w:t>None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 xml:space="preserve">Monsters: </w:t>
      </w:r>
      <w:r>
        <w:rPr>
          <w:rFonts w:ascii="Courier New" w:hAnsi="Courier New"/>
        </w:rPr>
        <w:t>None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>StartArea: False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 xml:space="preserve">Area </w:t>
      </w:r>
      <w:r>
        <w:rPr>
          <w:rFonts w:ascii="Courier New" w:hAnsi="Courier New"/>
        </w:rPr>
        <w:t>8</w:t>
      </w:r>
      <w:r>
        <w:rPr>
          <w:rFonts w:ascii="Courier New" w:hAnsi="Courier New"/>
        </w:rPr>
        <w:t>: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 xml:space="preserve">Name: </w:t>
      </w:r>
      <w:r>
        <w:rPr>
          <w:rFonts w:ascii="Courier New" w:hAnsi="Courier New"/>
        </w:rPr>
        <w:t>Volcano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 xml:space="preserve">Description: </w:t>
      </w:r>
      <w:r>
        <w:rPr>
          <w:rFonts w:ascii="Courier New" w:hAnsi="Courier New"/>
        </w:rPr>
        <w:t>Hot... adequately hot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>Destinations: N:</w:t>
      </w:r>
      <w:r>
        <w:rPr>
          <w:rFonts w:ascii="Courier New" w:hAnsi="Courier New"/>
        </w:rPr>
        <w:t>Mountains</w:t>
      </w:r>
      <w:r>
        <w:rPr>
          <w:rFonts w:ascii="Courier New" w:hAnsi="Courier New"/>
        </w:rPr>
        <w:t>, E:</w:t>
      </w:r>
      <w:r>
        <w:rPr>
          <w:rFonts w:ascii="Courier New" w:hAnsi="Courier New"/>
        </w:rPr>
        <w:t>Glacier</w:t>
      </w:r>
      <w:r>
        <w:rPr>
          <w:rFonts w:ascii="Courier New" w:hAnsi="Courier New"/>
        </w:rPr>
        <w:t>, W:</w:t>
      </w:r>
      <w:r>
        <w:rPr>
          <w:rFonts w:ascii="Courier New" w:hAnsi="Courier New"/>
        </w:rPr>
        <w:t>Valley</w:t>
      </w:r>
      <w:r>
        <w:rPr>
          <w:rFonts w:ascii="Courier New" w:hAnsi="Courier New"/>
        </w:rPr>
        <w:t>, S:</w:t>
      </w:r>
      <w:r>
        <w:rPr>
          <w:rFonts w:ascii="Courier New" w:hAnsi="Courier New"/>
        </w:rPr>
        <w:t>Plains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 xml:space="preserve">Items: </w:t>
      </w:r>
      <w:r>
        <w:rPr>
          <w:rFonts w:ascii="Courier New" w:hAnsi="Courier New"/>
        </w:rPr>
        <w:t>None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 xml:space="preserve">Monsters: </w:t>
      </w:r>
      <w:r>
        <w:rPr>
          <w:rFonts w:ascii="Courier New" w:hAnsi="Courier New"/>
        </w:rPr>
        <w:t>None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>StartArea: False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 xml:space="preserve">Area </w:t>
      </w:r>
      <w:r>
        <w:rPr>
          <w:rFonts w:ascii="Courier New" w:hAnsi="Courier New"/>
        </w:rPr>
        <w:t>9</w:t>
      </w:r>
      <w:r>
        <w:rPr>
          <w:rFonts w:ascii="Courier New" w:hAnsi="Courier New"/>
        </w:rPr>
        <w:t>: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 xml:space="preserve">Name: </w:t>
      </w:r>
      <w:r>
        <w:rPr>
          <w:rFonts w:ascii="Courier New" w:hAnsi="Courier New"/>
        </w:rPr>
        <w:t>Glacier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 xml:space="preserve">Description: </w:t>
      </w:r>
      <w:r>
        <w:rPr>
          <w:rFonts w:ascii="Courier New" w:hAnsi="Courier New"/>
        </w:rPr>
        <w:t>Icy... passably icy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>Destinations: N:</w:t>
      </w:r>
      <w:r>
        <w:rPr>
          <w:rFonts w:ascii="Courier New" w:hAnsi="Courier New"/>
        </w:rPr>
        <w:t>Forest</w:t>
      </w:r>
      <w:r>
        <w:rPr>
          <w:rFonts w:ascii="Courier New" w:hAnsi="Courier New"/>
        </w:rPr>
        <w:t>, E:</w:t>
      </w:r>
      <w:r>
        <w:rPr>
          <w:rFonts w:ascii="Courier New" w:hAnsi="Courier New"/>
        </w:rPr>
        <w:t>Valley</w:t>
      </w:r>
      <w:r>
        <w:rPr>
          <w:rFonts w:ascii="Courier New" w:hAnsi="Courier New"/>
        </w:rPr>
        <w:t>, W:</w:t>
      </w:r>
      <w:r>
        <w:rPr>
          <w:rFonts w:ascii="Courier New" w:hAnsi="Courier New"/>
        </w:rPr>
        <w:t>Volcano</w:t>
      </w:r>
      <w:r>
        <w:rPr>
          <w:rFonts w:ascii="Courier New" w:hAnsi="Courier New"/>
        </w:rPr>
        <w:t>, S:</w:t>
      </w:r>
      <w:r>
        <w:rPr>
          <w:rFonts w:ascii="Courier New" w:hAnsi="Courier New"/>
        </w:rPr>
        <w:t>Desert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 xml:space="preserve">Items: </w:t>
      </w:r>
      <w:r>
        <w:rPr>
          <w:rFonts w:ascii="Courier New" w:hAnsi="Courier New"/>
        </w:rPr>
        <w:t>None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 xml:space="preserve">Monsters: </w:t>
      </w:r>
      <w:r>
        <w:rPr>
          <w:rFonts w:ascii="Courier New" w:hAnsi="Courier New"/>
        </w:rPr>
        <w:t>None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ab/>
        <w:t>StartArea: False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>Item 1: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>Name: Sword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>Moveable: false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>Pickable: true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>Edible: false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>Drinkable: false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>Examine: It looks really sharp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>Smell: Smells like iron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 xml:space="preserve">Listen: </w:t>
      </w:r>
      <w:r>
        <w:rPr>
          <w:rFonts w:ascii="Courier New" w:hAnsi="Courier New"/>
        </w:rPr>
        <w:t>Shrring!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</w:r>
      <w:r>
        <w:rPr>
          <w:rFonts w:ascii="Courier New" w:hAnsi="Courier New"/>
        </w:rPr>
        <w:t>Move Message: You can’t move the sword, only pick it up :(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</w:r>
      <w:r>
        <w:rPr>
          <w:rFonts w:ascii="Courier New" w:hAnsi="Courier New"/>
        </w:rPr>
        <w:t>Heal: 0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</w:r>
      <w:r>
        <w:rPr>
          <w:rFonts w:ascii="Courier New" w:hAnsi="Courier New"/>
        </w:rPr>
        <w:t>Dp: 20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>Item 2: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</w:r>
      <w:r>
        <w:rPr>
          <w:rFonts w:ascii="Courier New" w:hAnsi="Courier New"/>
        </w:rPr>
        <w:t xml:space="preserve">Name: </w:t>
      </w:r>
      <w:r>
        <w:rPr>
          <w:rFonts w:ascii="Courier New" w:hAnsi="Courier New"/>
        </w:rPr>
        <w:t>Hamburger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>Moveable: false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>Pickable: true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 xml:space="preserve">Edible: </w:t>
      </w:r>
      <w:r>
        <w:rPr>
          <w:rFonts w:ascii="Courier New" w:hAnsi="Courier New"/>
        </w:rPr>
        <w:t>true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>Drinkable: false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 xml:space="preserve">Examine: It looks really </w:t>
      </w:r>
      <w:r>
        <w:rPr>
          <w:rFonts w:ascii="Courier New" w:hAnsi="Courier New"/>
        </w:rPr>
        <w:t>tasty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 xml:space="preserve">Smell: Smells like </w:t>
      </w:r>
      <w:r>
        <w:rPr>
          <w:rFonts w:ascii="Courier New" w:hAnsi="Courier New"/>
        </w:rPr>
        <w:t>diabetes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 xml:space="preserve">Listen: </w:t>
      </w:r>
      <w:r>
        <w:rPr>
          <w:rFonts w:ascii="Courier New" w:hAnsi="Courier New"/>
        </w:rPr>
        <w:t>Grumble Gurgle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</w:r>
      <w:r>
        <w:rPr>
          <w:rFonts w:ascii="Courier New" w:hAnsi="Courier New"/>
        </w:rPr>
        <w:t>Move Message: You can’t move the Hamburger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</w:r>
      <w:r>
        <w:rPr>
          <w:rFonts w:ascii="Courier New" w:hAnsi="Courier New"/>
        </w:rPr>
        <w:t>Heal: 50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</w:r>
      <w:r>
        <w:rPr>
          <w:rFonts w:ascii="Courier New" w:hAnsi="Courier New"/>
        </w:rPr>
        <w:t>Dp: -10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>Item 3: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</w:r>
      <w:r>
        <w:rPr>
          <w:rFonts w:ascii="Courier New" w:hAnsi="Courier New"/>
        </w:rPr>
        <w:t xml:space="preserve">Name: </w:t>
      </w:r>
      <w:r>
        <w:rPr>
          <w:rFonts w:ascii="Courier New" w:hAnsi="Courier New"/>
        </w:rPr>
        <w:t>Coke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 xml:space="preserve">Moveable: </w:t>
      </w:r>
      <w:r>
        <w:rPr>
          <w:rFonts w:ascii="Courier New" w:hAnsi="Courier New"/>
        </w:rPr>
        <w:t>true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>Pickable: true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 xml:space="preserve">Edible: </w:t>
      </w:r>
      <w:r>
        <w:rPr>
          <w:rFonts w:ascii="Courier New" w:hAnsi="Courier New"/>
        </w:rPr>
        <w:t>false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 xml:space="preserve">Drinkable: </w:t>
      </w:r>
      <w:r>
        <w:rPr>
          <w:rFonts w:ascii="Courier New" w:hAnsi="Courier New"/>
        </w:rPr>
        <w:t>true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 xml:space="preserve">Examine: It looks really </w:t>
      </w:r>
      <w:r>
        <w:rPr>
          <w:rFonts w:ascii="Courier New" w:hAnsi="Courier New"/>
        </w:rPr>
        <w:t>bubbly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 xml:space="preserve">Smell: Smells like </w:t>
      </w:r>
      <w:r>
        <w:rPr>
          <w:rFonts w:ascii="Courier New" w:hAnsi="Courier New"/>
        </w:rPr>
        <w:t>a trip to the dentist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 xml:space="preserve">Listen: </w:t>
      </w:r>
      <w:r>
        <w:rPr>
          <w:rFonts w:ascii="Courier New" w:hAnsi="Courier New"/>
        </w:rPr>
        <w:t>Bubble, booble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</w:r>
      <w:r>
        <w:rPr>
          <w:rFonts w:ascii="Courier New" w:hAnsi="Courier New"/>
        </w:rPr>
        <w:t>Move Message: Moving the coke seems implausible because I’m fairly sure its deprecated code...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</w:r>
      <w:r>
        <w:rPr>
          <w:rFonts w:ascii="Courier New" w:hAnsi="Courier New"/>
        </w:rPr>
        <w:t>Heal: -5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</w:r>
      <w:r>
        <w:rPr>
          <w:rFonts w:ascii="Courier New" w:hAnsi="Courier New"/>
        </w:rPr>
        <w:t>Dp: 50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>Monster 1: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>Name: Slime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>Examine: It looks gloopy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>Hp: 100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>Dp: 1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 xml:space="preserve">Drop: </w:t>
      </w:r>
      <w:r>
        <w:rPr>
          <w:rFonts w:ascii="Courier New" w:hAnsi="Courier New"/>
        </w:rPr>
        <w:t>None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>Monster 2: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>Name: Ent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>Examine: It looks rather leafy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>Hp: 10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>Dp: 2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 xml:space="preserve">Drop: </w:t>
      </w:r>
      <w:r>
        <w:rPr>
          <w:rFonts w:ascii="Courier New" w:hAnsi="Courier New"/>
        </w:rPr>
        <w:t>Hamburger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>Monster 3: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>Name: Golemn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>Examine: A rather rocky being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>Hp: 1000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>Dp: 1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tab/>
        <w:t>Drop: None</w:t>
      </w:r>
      <w:r>
        <w:br w:type="page"/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3375025</wp:posOffset>
            </wp:positionV>
            <wp:extent cx="6120130" cy="34404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3156585</wp:posOffset>
            </wp:positionV>
            <wp:extent cx="6120130" cy="34404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3488055</wp:posOffset>
            </wp:positionV>
            <wp:extent cx="6120130" cy="344043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6531610</wp:posOffset>
            </wp:positionV>
            <wp:extent cx="6120130" cy="344043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3321685</wp:posOffset>
            </wp:positionV>
            <wp:extent cx="6120130" cy="344043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78105</wp:posOffset>
            </wp:positionH>
            <wp:positionV relativeFrom="paragraph">
              <wp:posOffset>6531610</wp:posOffset>
            </wp:positionV>
            <wp:extent cx="6120130" cy="344043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3439795</wp:posOffset>
            </wp:positionV>
            <wp:extent cx="6120130" cy="344043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6531610</wp:posOffset>
            </wp:positionV>
            <wp:extent cx="6120130" cy="344043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3439795</wp:posOffset>
            </wp:positionV>
            <wp:extent cx="6120130" cy="344043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6531610</wp:posOffset>
            </wp:positionV>
            <wp:extent cx="6120130" cy="344043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3439795</wp:posOffset>
            </wp:positionV>
            <wp:extent cx="6120130" cy="344043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6531610</wp:posOffset>
            </wp:positionV>
            <wp:extent cx="6120130" cy="344043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0</wp:posOffset>
            </wp:positionH>
            <wp:positionV relativeFrom="paragraph">
              <wp:posOffset>3439795</wp:posOffset>
            </wp:positionV>
            <wp:extent cx="6120130" cy="344043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12065</wp:posOffset>
            </wp:positionH>
            <wp:positionV relativeFrom="paragraph">
              <wp:posOffset>6531610</wp:posOffset>
            </wp:positionV>
            <wp:extent cx="6120130" cy="344043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ourier New">
    <w:charset w:val="00"/>
    <w:family w:val="modern"/>
    <w:pitch w:val="fixed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pStyle w:val="Heading4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pStyle w:val="Heading5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pStyle w:val="Heading6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pStyle w:val="Heading7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8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urce Han Sans CN Regular" w:cs="Lohit Devanagari"/>
        <w:sz w:val="24"/>
        <w:szCs w:val="24"/>
        <w:lang w:val="en-GB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kinsoku w:val="true"/>
      <w:overflowPunct w:val="true"/>
      <w:autoSpaceDE w:val="true"/>
      <w:bidi w:val="0"/>
    </w:pPr>
    <w:rPr>
      <w:rFonts w:ascii="Liberation Serif" w:hAnsi="Liberation Serif" w:eastAsia="Source Han Sans CN Regular" w:cs="Lohit Devanagari"/>
      <w:color w:val="auto"/>
      <w:sz w:val="24"/>
      <w:szCs w:val="24"/>
      <w:lang w:val="en-GB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  <w:outlineLvl w:val="2"/>
    </w:pPr>
    <w:rPr>
      <w:b/>
      <w:bCs/>
      <w:sz w:val="28"/>
      <w:szCs w:val="28"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  <w:outlineLvl w:val="3"/>
    </w:pPr>
    <w:rPr>
      <w:b/>
      <w:bCs/>
      <w:i/>
      <w:iCs/>
      <w:sz w:val="27"/>
      <w:szCs w:val="27"/>
    </w:rPr>
  </w:style>
  <w:style w:type="paragraph" w:styleId="Heading5">
    <w:name w:val="Heading 5"/>
    <w:basedOn w:val="Heading"/>
    <w:next w:val="TextBody"/>
    <w:qFormat/>
    <w:pPr>
      <w:numPr>
        <w:ilvl w:val="4"/>
        <w:numId w:val="1"/>
      </w:numPr>
      <w:spacing w:before="120" w:after="60"/>
      <w:outlineLvl w:val="4"/>
      <w:outlineLvl w:val="4"/>
    </w:pPr>
    <w:rPr>
      <w:b/>
      <w:bCs/>
      <w:sz w:val="24"/>
      <w:szCs w:val="24"/>
    </w:rPr>
  </w:style>
  <w:style w:type="paragraph" w:styleId="Heading6">
    <w:name w:val="Heading 6"/>
    <w:basedOn w:val="Heading"/>
    <w:next w:val="TextBody"/>
    <w:qFormat/>
    <w:pPr>
      <w:numPr>
        <w:ilvl w:val="5"/>
        <w:numId w:val="1"/>
      </w:numPr>
      <w:spacing w:before="60" w:after="60"/>
      <w:outlineLvl w:val="5"/>
      <w:outlineLvl w:val="5"/>
    </w:pPr>
    <w:rPr>
      <w:b/>
      <w:bCs/>
      <w:i/>
      <w:iCs/>
      <w:sz w:val="24"/>
      <w:szCs w:val="24"/>
    </w:rPr>
  </w:style>
  <w:style w:type="paragraph" w:styleId="Heading7">
    <w:name w:val="Heading 7"/>
    <w:basedOn w:val="Heading"/>
    <w:next w:val="TextBody"/>
    <w:qFormat/>
    <w:pPr>
      <w:numPr>
        <w:ilvl w:val="6"/>
        <w:numId w:val="1"/>
      </w:numPr>
      <w:spacing w:before="60" w:after="60"/>
      <w:outlineLvl w:val="6"/>
      <w:outlineLvl w:val="6"/>
    </w:pPr>
    <w:rPr>
      <w:b/>
      <w:bCs/>
      <w:sz w:val="22"/>
      <w:szCs w:val="22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Source Han Sans CN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Quotations">
    <w:name w:val="Quotations"/>
    <w:basedOn w:val="Normal"/>
    <w:qFormat/>
    <w:pPr>
      <w:spacing w:before="0" w:after="283"/>
      <w:ind w:left="567" w:right="567" w:hanging="0"/>
    </w:pPr>
    <w:rPr/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default</Template>
  <TotalTime>34</TotalTime>
  <Application>LibreOffice/5.2.2.2$Windows_x86 LibreOffice_project/8f96e87c890bf8fa77463cd4b640a2312823f3ad</Application>
  <Pages>12</Pages>
  <Words>636</Words>
  <Characters>3704</Characters>
  <CharactersWithSpaces>4464</CharactersWithSpaces>
  <Paragraphs>123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2017-10-29T20:44:45Z</dcterms:created>
  <dc:creator/>
  <dc:description/>
  <dc:language>en-US</dc:language>
  <cp:lastModifiedBy/>
  <dcterms:modified xsi:type="dcterms:W3CDTF">2017-10-29T23:09:54Z</dcterms:modified>
  <cp:revision>7</cp:revision>
  <dc:subject/>
  <dc:title>default</dc:title>
</cp:coreProperties>
</file>